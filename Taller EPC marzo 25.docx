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715" w:rsidRPr="00430715" w:rsidRDefault="00430715" w:rsidP="00430715">
      <w:pPr>
        <w:jc w:val="center"/>
        <w:rPr>
          <w:b/>
          <w:sz w:val="24"/>
        </w:rPr>
      </w:pPr>
      <w:r w:rsidRPr="00430715">
        <w:rPr>
          <w:b/>
          <w:sz w:val="24"/>
        </w:rPr>
        <w:t>Taller No. 1 – Reconocimiento</w:t>
      </w:r>
    </w:p>
    <w:p w:rsidR="00430715" w:rsidRPr="00430715" w:rsidRDefault="00430715" w:rsidP="00C16174">
      <w:pPr>
        <w:rPr>
          <w:sz w:val="24"/>
        </w:rPr>
      </w:pPr>
      <w:r w:rsidRPr="00430715">
        <w:rPr>
          <w:b/>
          <w:sz w:val="24"/>
        </w:rPr>
        <w:t>Actividad 1.</w:t>
      </w:r>
      <w:r w:rsidRPr="00430715">
        <w:rPr>
          <w:sz w:val="24"/>
        </w:rPr>
        <w:t xml:space="preserve"> Diligencie la información solicitada en el siguiente cuadro partiendo de lo ejecutado en el Centro de formación después de entregado el informe de resultados.</w:t>
      </w:r>
    </w:p>
    <w:tbl>
      <w:tblPr>
        <w:tblW w:w="1304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5"/>
        <w:gridCol w:w="2738"/>
        <w:gridCol w:w="5213"/>
        <w:gridCol w:w="1956"/>
        <w:gridCol w:w="1629"/>
      </w:tblGrid>
      <w:tr w:rsidR="00C16174" w:rsidRPr="00C16174" w:rsidTr="00C16174">
        <w:trPr>
          <w:trHeight w:val="960"/>
        </w:trPr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DIMENSIÓN</w:t>
            </w:r>
          </w:p>
        </w:tc>
        <w:tc>
          <w:tcPr>
            <w:tcW w:w="27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Categorías</w:t>
            </w:r>
          </w:p>
        </w:tc>
        <w:tc>
          <w:tcPr>
            <w:tcW w:w="53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Temática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Tipo de formación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No. Participantes</w:t>
            </w:r>
          </w:p>
        </w:tc>
      </w:tr>
      <w:tr w:rsidR="00C16174" w:rsidRPr="00C16174" w:rsidTr="00430715">
        <w:trPr>
          <w:trHeight w:val="482"/>
        </w:trPr>
        <w:tc>
          <w:tcPr>
            <w:tcW w:w="134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b/>
                <w:color w:val="000000"/>
                <w:sz w:val="24"/>
                <w:szCs w:val="24"/>
                <w:lang w:eastAsia="es-ES"/>
              </w:rPr>
              <w:t>PEDAGÓGICA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Investigación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C16174">
        <w:trPr>
          <w:trHeight w:val="675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Sistematización de experiencias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C16174">
        <w:trPr>
          <w:trHeight w:val="558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Fuentes de información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C16174">
        <w:trPr>
          <w:trHeight w:val="538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Desarrollo de proyectos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C16174">
        <w:trPr>
          <w:trHeight w:val="615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Interdis</w:t>
            </w:r>
            <w:r w:rsidR="006D0CD9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c</w:t>
            </w:r>
            <w:r w:rsidRPr="00C16174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iplinariedad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430715">
        <w:trPr>
          <w:trHeight w:val="484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Seguimiento a evidencias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430715">
        <w:trPr>
          <w:trHeight w:val="406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Diálogos pedagógicos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430715">
        <w:trPr>
          <w:trHeight w:val="411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Ayudas didácticas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C16174" w:rsidRPr="00C16174" w:rsidTr="00C16174">
        <w:trPr>
          <w:trHeight w:val="315"/>
        </w:trPr>
        <w:tc>
          <w:tcPr>
            <w:tcW w:w="13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Uso de TIC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16174" w:rsidRPr="00C16174" w:rsidRDefault="00C16174" w:rsidP="00C16174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</w:tbl>
    <w:p w:rsidR="00C16174" w:rsidRPr="00430715" w:rsidRDefault="00430715" w:rsidP="00430715">
      <w:pPr>
        <w:pStyle w:val="Prrafodelista"/>
        <w:numPr>
          <w:ilvl w:val="0"/>
          <w:numId w:val="8"/>
        </w:numPr>
        <w:rPr>
          <w:sz w:val="24"/>
        </w:rPr>
      </w:pPr>
      <w:r w:rsidRPr="00430715">
        <w:rPr>
          <w:sz w:val="24"/>
        </w:rPr>
        <w:t>Oras temáticas trabajadas: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05"/>
        <w:gridCol w:w="3118"/>
        <w:gridCol w:w="2016"/>
      </w:tblGrid>
      <w:tr w:rsidR="00430715" w:rsidRPr="00430715" w:rsidTr="00430715">
        <w:tc>
          <w:tcPr>
            <w:tcW w:w="7905" w:type="dxa"/>
          </w:tcPr>
          <w:p w:rsidR="00430715" w:rsidRPr="00430715" w:rsidRDefault="00430715" w:rsidP="0043071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Temática</w:t>
            </w:r>
          </w:p>
        </w:tc>
        <w:tc>
          <w:tcPr>
            <w:tcW w:w="3118" w:type="dxa"/>
          </w:tcPr>
          <w:p w:rsidR="00430715" w:rsidRPr="00430715" w:rsidRDefault="00430715" w:rsidP="0043071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Tipo de formación</w:t>
            </w:r>
          </w:p>
        </w:tc>
        <w:tc>
          <w:tcPr>
            <w:tcW w:w="2016" w:type="dxa"/>
          </w:tcPr>
          <w:p w:rsidR="00430715" w:rsidRPr="00430715" w:rsidRDefault="00430715" w:rsidP="0043071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No. Participantes</w:t>
            </w:r>
          </w:p>
        </w:tc>
      </w:tr>
      <w:tr w:rsidR="00430715" w:rsidTr="00430715">
        <w:tc>
          <w:tcPr>
            <w:tcW w:w="7905" w:type="dxa"/>
          </w:tcPr>
          <w:p w:rsidR="00430715" w:rsidRDefault="00430715" w:rsidP="00C16174"/>
        </w:tc>
        <w:tc>
          <w:tcPr>
            <w:tcW w:w="3118" w:type="dxa"/>
          </w:tcPr>
          <w:p w:rsidR="00430715" w:rsidRDefault="00430715" w:rsidP="00C16174"/>
        </w:tc>
        <w:tc>
          <w:tcPr>
            <w:tcW w:w="2016" w:type="dxa"/>
          </w:tcPr>
          <w:p w:rsidR="00430715" w:rsidRDefault="00430715" w:rsidP="00C16174"/>
        </w:tc>
      </w:tr>
      <w:tr w:rsidR="00430715" w:rsidTr="00430715">
        <w:tc>
          <w:tcPr>
            <w:tcW w:w="7905" w:type="dxa"/>
          </w:tcPr>
          <w:p w:rsidR="00430715" w:rsidRDefault="00430715" w:rsidP="00C16174"/>
        </w:tc>
        <w:tc>
          <w:tcPr>
            <w:tcW w:w="3118" w:type="dxa"/>
          </w:tcPr>
          <w:p w:rsidR="00430715" w:rsidRDefault="00430715" w:rsidP="00C16174"/>
        </w:tc>
        <w:tc>
          <w:tcPr>
            <w:tcW w:w="2016" w:type="dxa"/>
          </w:tcPr>
          <w:p w:rsidR="00430715" w:rsidRDefault="00430715" w:rsidP="00C16174"/>
        </w:tc>
      </w:tr>
      <w:tr w:rsidR="00E674C8" w:rsidTr="00430715">
        <w:tc>
          <w:tcPr>
            <w:tcW w:w="7905" w:type="dxa"/>
          </w:tcPr>
          <w:p w:rsidR="00E674C8" w:rsidRDefault="00E674C8" w:rsidP="00C16174"/>
        </w:tc>
        <w:tc>
          <w:tcPr>
            <w:tcW w:w="3118" w:type="dxa"/>
          </w:tcPr>
          <w:p w:rsidR="00E674C8" w:rsidRDefault="00E674C8" w:rsidP="00C16174"/>
        </w:tc>
        <w:tc>
          <w:tcPr>
            <w:tcW w:w="2016" w:type="dxa"/>
          </w:tcPr>
          <w:p w:rsidR="00E674C8" w:rsidRDefault="00E674C8" w:rsidP="00C16174"/>
        </w:tc>
      </w:tr>
    </w:tbl>
    <w:p w:rsidR="00430715" w:rsidRDefault="00430715" w:rsidP="00C16174"/>
    <w:tbl>
      <w:tblPr>
        <w:tblW w:w="1304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2703"/>
        <w:gridCol w:w="5030"/>
        <w:gridCol w:w="1926"/>
        <w:gridCol w:w="1629"/>
      </w:tblGrid>
      <w:tr w:rsidR="00E00BA5" w:rsidRPr="00C16174" w:rsidTr="00E90579">
        <w:trPr>
          <w:trHeight w:val="960"/>
        </w:trPr>
        <w:tc>
          <w:tcPr>
            <w:tcW w:w="17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DIMENSIÓN</w:t>
            </w:r>
          </w:p>
        </w:tc>
        <w:tc>
          <w:tcPr>
            <w:tcW w:w="2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Categorías</w:t>
            </w:r>
          </w:p>
        </w:tc>
        <w:tc>
          <w:tcPr>
            <w:tcW w:w="50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Temática</w:t>
            </w:r>
          </w:p>
        </w:tc>
        <w:tc>
          <w:tcPr>
            <w:tcW w:w="19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Tipo de formación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No. Participantes</w:t>
            </w:r>
          </w:p>
        </w:tc>
      </w:tr>
      <w:tr w:rsidR="00E00BA5" w:rsidRPr="00C16174" w:rsidTr="00E90579">
        <w:trPr>
          <w:trHeight w:val="482"/>
        </w:trPr>
        <w:tc>
          <w:tcPr>
            <w:tcW w:w="175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90579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COMPETENCIAS BÁSICAS Y TRANSVERSALES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Tono de voz- Diálogo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00BA5" w:rsidRPr="00C16174" w:rsidTr="00E90579">
        <w:trPr>
          <w:trHeight w:val="675"/>
        </w:trPr>
        <w:tc>
          <w:tcPr>
            <w:tcW w:w="175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Liderazgo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00BA5" w:rsidRPr="00C16174" w:rsidTr="00E90579">
        <w:trPr>
          <w:trHeight w:val="558"/>
        </w:trPr>
        <w:tc>
          <w:tcPr>
            <w:tcW w:w="175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Seguridad en el trabajo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00BA5" w:rsidRPr="00C16174" w:rsidTr="00E90579">
        <w:trPr>
          <w:trHeight w:val="538"/>
        </w:trPr>
        <w:tc>
          <w:tcPr>
            <w:tcW w:w="175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TIC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00BA5" w:rsidRPr="00C16174" w:rsidRDefault="00E00BA5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</w:tbl>
    <w:p w:rsidR="00E00BA5" w:rsidRDefault="00E00BA5" w:rsidP="00C16174"/>
    <w:p w:rsidR="00E90579" w:rsidRPr="00430715" w:rsidRDefault="00E90579" w:rsidP="00E90579">
      <w:pPr>
        <w:pStyle w:val="Prrafodelista"/>
        <w:numPr>
          <w:ilvl w:val="0"/>
          <w:numId w:val="8"/>
        </w:numPr>
        <w:rPr>
          <w:sz w:val="24"/>
        </w:rPr>
      </w:pPr>
      <w:r w:rsidRPr="00430715">
        <w:rPr>
          <w:sz w:val="24"/>
        </w:rPr>
        <w:t>Oras temáticas trabajadas: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05"/>
        <w:gridCol w:w="3118"/>
        <w:gridCol w:w="2016"/>
      </w:tblGrid>
      <w:tr w:rsidR="00E90579" w:rsidRPr="00430715" w:rsidTr="00C55D75">
        <w:tc>
          <w:tcPr>
            <w:tcW w:w="7905" w:type="dxa"/>
          </w:tcPr>
          <w:p w:rsidR="00E90579" w:rsidRPr="00430715" w:rsidRDefault="00E90579" w:rsidP="00C55D7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Temática</w:t>
            </w:r>
          </w:p>
        </w:tc>
        <w:tc>
          <w:tcPr>
            <w:tcW w:w="3118" w:type="dxa"/>
          </w:tcPr>
          <w:p w:rsidR="00E90579" w:rsidRPr="00430715" w:rsidRDefault="00E90579" w:rsidP="00C55D7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Tipo de formación</w:t>
            </w:r>
          </w:p>
        </w:tc>
        <w:tc>
          <w:tcPr>
            <w:tcW w:w="2016" w:type="dxa"/>
          </w:tcPr>
          <w:p w:rsidR="00E90579" w:rsidRPr="00430715" w:rsidRDefault="00E90579" w:rsidP="00C55D7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No. Participantes</w:t>
            </w:r>
          </w:p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</w:tbl>
    <w:p w:rsidR="00E90579" w:rsidRDefault="00E90579" w:rsidP="00C16174"/>
    <w:p w:rsidR="00E90579" w:rsidRDefault="00E90579" w:rsidP="00C16174"/>
    <w:tbl>
      <w:tblPr>
        <w:tblW w:w="1304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5"/>
        <w:gridCol w:w="2729"/>
        <w:gridCol w:w="5221"/>
        <w:gridCol w:w="1957"/>
        <w:gridCol w:w="1629"/>
      </w:tblGrid>
      <w:tr w:rsidR="00E90579" w:rsidRPr="00C16174" w:rsidTr="00E90579">
        <w:trPr>
          <w:trHeight w:val="960"/>
        </w:trPr>
        <w:tc>
          <w:tcPr>
            <w:tcW w:w="1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DIMENSIÓN</w:t>
            </w:r>
          </w:p>
        </w:tc>
        <w:tc>
          <w:tcPr>
            <w:tcW w:w="27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Categorías</w:t>
            </w:r>
          </w:p>
        </w:tc>
        <w:tc>
          <w:tcPr>
            <w:tcW w:w="52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Temática</w:t>
            </w:r>
          </w:p>
        </w:tc>
        <w:tc>
          <w:tcPr>
            <w:tcW w:w="19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Tipo de formación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4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sz w:val="28"/>
                <w:lang w:eastAsia="es-ES"/>
              </w:rPr>
              <w:t>No. Participantes</w:t>
            </w:r>
          </w:p>
        </w:tc>
      </w:tr>
      <w:tr w:rsidR="00E90579" w:rsidRPr="00C16174" w:rsidTr="00E90579">
        <w:trPr>
          <w:trHeight w:val="482"/>
        </w:trPr>
        <w:tc>
          <w:tcPr>
            <w:tcW w:w="15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GESTIÓN EDUCATIVA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Modelo pedagógico</w:t>
            </w:r>
          </w:p>
        </w:tc>
        <w:tc>
          <w:tcPr>
            <w:tcW w:w="5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C16174" w:rsidTr="00E90579">
        <w:trPr>
          <w:trHeight w:val="675"/>
        </w:trPr>
        <w:tc>
          <w:tcPr>
            <w:tcW w:w="1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Inducción a Instructores</w:t>
            </w:r>
          </w:p>
        </w:tc>
        <w:tc>
          <w:tcPr>
            <w:tcW w:w="5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C16174" w:rsidTr="00E90579">
        <w:trPr>
          <w:trHeight w:val="558"/>
        </w:trPr>
        <w:tc>
          <w:tcPr>
            <w:tcW w:w="1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Acompañamiento Pedagógico</w:t>
            </w:r>
          </w:p>
        </w:tc>
        <w:tc>
          <w:tcPr>
            <w:tcW w:w="5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C16174" w:rsidTr="00E90579">
        <w:trPr>
          <w:trHeight w:val="538"/>
        </w:trPr>
        <w:tc>
          <w:tcPr>
            <w:tcW w:w="1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Actualización tecnológica</w:t>
            </w:r>
          </w:p>
        </w:tc>
        <w:tc>
          <w:tcPr>
            <w:tcW w:w="5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C16174" w:rsidTr="00E90579">
        <w:trPr>
          <w:trHeight w:val="615"/>
        </w:trPr>
        <w:tc>
          <w:tcPr>
            <w:tcW w:w="1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s-ES"/>
              </w:rPr>
              <w:t>Unidad Técnica</w:t>
            </w:r>
          </w:p>
        </w:tc>
        <w:tc>
          <w:tcPr>
            <w:tcW w:w="5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0579" w:rsidRPr="00C16174" w:rsidRDefault="00E90579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C16174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</w:tbl>
    <w:p w:rsidR="00E90579" w:rsidRDefault="00E90579" w:rsidP="00C16174"/>
    <w:p w:rsidR="00E90579" w:rsidRPr="00430715" w:rsidRDefault="00E90579" w:rsidP="00E90579">
      <w:pPr>
        <w:pStyle w:val="Prrafodelista"/>
        <w:numPr>
          <w:ilvl w:val="0"/>
          <w:numId w:val="8"/>
        </w:numPr>
        <w:rPr>
          <w:sz w:val="24"/>
        </w:rPr>
      </w:pPr>
      <w:r w:rsidRPr="00430715">
        <w:rPr>
          <w:sz w:val="24"/>
        </w:rPr>
        <w:t>Oras temáticas trabajadas: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05"/>
        <w:gridCol w:w="3118"/>
        <w:gridCol w:w="2016"/>
      </w:tblGrid>
      <w:tr w:rsidR="00E90579" w:rsidRPr="00430715" w:rsidTr="00C55D75">
        <w:tc>
          <w:tcPr>
            <w:tcW w:w="7905" w:type="dxa"/>
          </w:tcPr>
          <w:p w:rsidR="00E90579" w:rsidRPr="00430715" w:rsidRDefault="00E90579" w:rsidP="00C55D7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Temática</w:t>
            </w:r>
          </w:p>
        </w:tc>
        <w:tc>
          <w:tcPr>
            <w:tcW w:w="3118" w:type="dxa"/>
          </w:tcPr>
          <w:p w:rsidR="00E90579" w:rsidRPr="00430715" w:rsidRDefault="00E90579" w:rsidP="00C55D7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Tipo de formación</w:t>
            </w:r>
          </w:p>
        </w:tc>
        <w:tc>
          <w:tcPr>
            <w:tcW w:w="2016" w:type="dxa"/>
          </w:tcPr>
          <w:p w:rsidR="00E90579" w:rsidRPr="00430715" w:rsidRDefault="00E90579" w:rsidP="00C55D75">
            <w:pPr>
              <w:jc w:val="center"/>
              <w:rPr>
                <w:sz w:val="24"/>
              </w:rPr>
            </w:pPr>
            <w:r w:rsidRPr="00430715">
              <w:rPr>
                <w:sz w:val="24"/>
              </w:rPr>
              <w:t>No. Participantes</w:t>
            </w:r>
          </w:p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  <w:tr w:rsidR="00E90579" w:rsidTr="00C55D75">
        <w:tc>
          <w:tcPr>
            <w:tcW w:w="7905" w:type="dxa"/>
          </w:tcPr>
          <w:p w:rsidR="00E90579" w:rsidRDefault="00E90579" w:rsidP="00C55D75"/>
        </w:tc>
        <w:tc>
          <w:tcPr>
            <w:tcW w:w="3118" w:type="dxa"/>
          </w:tcPr>
          <w:p w:rsidR="00E90579" w:rsidRDefault="00E90579" w:rsidP="00C55D75"/>
        </w:tc>
        <w:tc>
          <w:tcPr>
            <w:tcW w:w="2016" w:type="dxa"/>
          </w:tcPr>
          <w:p w:rsidR="00E90579" w:rsidRDefault="00E90579" w:rsidP="00C55D75"/>
        </w:tc>
      </w:tr>
    </w:tbl>
    <w:p w:rsidR="00E90579" w:rsidRDefault="00E90579" w:rsidP="00E90579"/>
    <w:p w:rsidR="00E90579" w:rsidRDefault="00E90579" w:rsidP="00E90579">
      <w:pPr>
        <w:rPr>
          <w:sz w:val="24"/>
        </w:rPr>
      </w:pPr>
      <w:r>
        <w:rPr>
          <w:b/>
          <w:sz w:val="24"/>
        </w:rPr>
        <w:lastRenderedPageBreak/>
        <w:t>Actividad 2</w:t>
      </w:r>
      <w:r w:rsidRPr="00430715">
        <w:rPr>
          <w:b/>
          <w:sz w:val="24"/>
        </w:rPr>
        <w:t>.</w:t>
      </w:r>
      <w:r w:rsidRPr="00430715">
        <w:rPr>
          <w:sz w:val="24"/>
        </w:rPr>
        <w:t xml:space="preserve"> </w:t>
      </w:r>
      <w:r>
        <w:rPr>
          <w:sz w:val="24"/>
        </w:rPr>
        <w:t>Analice cada una de las categorías que no fueron ejecutadas (blanco) y/o las que estén en proceso de ejecución y priorice su desarrollo.</w:t>
      </w:r>
    </w:p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9639"/>
        <w:gridCol w:w="1559"/>
      </w:tblGrid>
      <w:tr w:rsidR="00E90579" w:rsidRPr="00E90579" w:rsidTr="00E90579">
        <w:trPr>
          <w:trHeight w:val="94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es-ES" w:eastAsia="es-ES"/>
              </w:rPr>
            </w:pPr>
            <w:r w:rsidRPr="00E90579">
              <w:rPr>
                <w:rFonts w:eastAsia="Times New Roman"/>
                <w:b/>
                <w:color w:val="000000"/>
                <w:sz w:val="24"/>
                <w:lang w:eastAsia="es-ES"/>
              </w:rPr>
              <w:t>DIMENSIÓN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es-ES" w:eastAsia="es-ES"/>
              </w:rPr>
            </w:pPr>
            <w:r w:rsidRPr="00E674C8">
              <w:rPr>
                <w:rFonts w:eastAsia="Times New Roman"/>
                <w:b/>
                <w:color w:val="000000"/>
                <w:sz w:val="24"/>
                <w:lang w:eastAsia="es-ES"/>
              </w:rPr>
              <w:t>Categorías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es-ES" w:eastAsia="es-ES"/>
              </w:rPr>
            </w:pPr>
            <w:r w:rsidRPr="00E674C8">
              <w:rPr>
                <w:rFonts w:eastAsia="Times New Roman"/>
                <w:b/>
                <w:color w:val="000000"/>
                <w:sz w:val="24"/>
                <w:lang w:eastAsia="es-ES"/>
              </w:rPr>
              <w:t>Orden de prioridad</w:t>
            </w:r>
          </w:p>
        </w:tc>
      </w:tr>
      <w:tr w:rsidR="00E90579" w:rsidRPr="00E90579" w:rsidTr="00E90579">
        <w:trPr>
          <w:trHeight w:val="315"/>
        </w:trPr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b/>
                <w:color w:val="000000"/>
                <w:lang w:eastAsia="es-ES"/>
              </w:rPr>
              <w:t>PEDAGÓGICA</w:t>
            </w: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E90579" w:rsidRPr="00430715" w:rsidRDefault="00E90579" w:rsidP="00E90579">
      <w:pPr>
        <w:rPr>
          <w:sz w:val="24"/>
        </w:rPr>
      </w:pPr>
    </w:p>
    <w:p w:rsidR="00E90579" w:rsidRPr="00430715" w:rsidRDefault="00E674C8" w:rsidP="00E90579">
      <w:pPr>
        <w:pStyle w:val="Prrafodelista"/>
        <w:numPr>
          <w:ilvl w:val="0"/>
          <w:numId w:val="8"/>
        </w:numPr>
        <w:rPr>
          <w:sz w:val="24"/>
        </w:rPr>
      </w:pPr>
      <w:r>
        <w:rPr>
          <w:sz w:val="24"/>
        </w:rPr>
        <w:t>Exprese las razones por las cuales no se lograron llevar a cabo el desarrollo de las categorías antes mencionadas:</w:t>
      </w:r>
    </w:p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25"/>
      </w:tblGrid>
      <w:tr w:rsidR="00E90579" w:rsidRPr="00E90579" w:rsidTr="00E90579">
        <w:trPr>
          <w:trHeight w:val="315"/>
        </w:trPr>
        <w:tc>
          <w:tcPr>
            <w:tcW w:w="1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90579" w:rsidRPr="00E90579" w:rsidTr="00E90579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0579" w:rsidRPr="00E90579" w:rsidRDefault="00E90579" w:rsidP="00E9057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E90579" w:rsidRDefault="00E90579" w:rsidP="00C16174"/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9639"/>
        <w:gridCol w:w="1559"/>
      </w:tblGrid>
      <w:tr w:rsidR="002103D7" w:rsidRPr="00E90579" w:rsidTr="00C55D75">
        <w:trPr>
          <w:trHeight w:val="94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24"/>
                <w:lang w:eastAsia="es-ES"/>
              </w:rPr>
              <w:lastRenderedPageBreak/>
              <w:t>DIMENSIÓN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lang w:eastAsia="es-ES"/>
              </w:rPr>
              <w:t>Categorías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lang w:eastAsia="es-ES"/>
              </w:rPr>
              <w:t>Orden de prioridad</w:t>
            </w:r>
          </w:p>
        </w:tc>
      </w:tr>
      <w:tr w:rsidR="002103D7" w:rsidRPr="00E90579" w:rsidTr="00C55D75">
        <w:trPr>
          <w:trHeight w:val="315"/>
        </w:trPr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ES" w:eastAsia="es-ES"/>
              </w:rPr>
            </w:pPr>
            <w:r>
              <w:rPr>
                <w:rFonts w:eastAsia="Times New Roman"/>
                <w:color w:val="000000"/>
                <w:lang w:eastAsia="es-ES"/>
              </w:rPr>
              <w:t>COMPETENCIAS BASICAS Y TRANSVERSALES</w:t>
            </w: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2103D7" w:rsidRPr="00430715" w:rsidRDefault="002103D7" w:rsidP="002103D7">
      <w:pPr>
        <w:pStyle w:val="Prrafodelista"/>
        <w:numPr>
          <w:ilvl w:val="0"/>
          <w:numId w:val="8"/>
        </w:numPr>
        <w:rPr>
          <w:sz w:val="24"/>
        </w:rPr>
      </w:pPr>
      <w:r>
        <w:rPr>
          <w:sz w:val="24"/>
        </w:rPr>
        <w:t>Exprese las razones por las cuales no se lograron llevar a cabo el desarrollo de las categorías antes mencionadas:</w:t>
      </w:r>
    </w:p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25"/>
      </w:tblGrid>
      <w:tr w:rsidR="002103D7" w:rsidRPr="00E90579" w:rsidTr="00C55D75">
        <w:trPr>
          <w:trHeight w:val="315"/>
        </w:trPr>
        <w:tc>
          <w:tcPr>
            <w:tcW w:w="1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674C8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674C8" w:rsidRPr="00E90579" w:rsidRDefault="00E674C8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</w:tr>
      <w:tr w:rsidR="00E674C8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674C8" w:rsidRPr="00E90579" w:rsidRDefault="00E674C8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</w:tr>
      <w:tr w:rsidR="00E674C8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674C8" w:rsidRPr="00E90579" w:rsidRDefault="00E674C8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674C8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674C8" w:rsidRPr="00E90579" w:rsidRDefault="00E674C8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</w:tr>
      <w:tr w:rsidR="00E674C8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674C8" w:rsidRPr="00E90579" w:rsidRDefault="00E674C8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2103D7" w:rsidRDefault="002103D7" w:rsidP="002103D7"/>
    <w:p w:rsidR="00E90579" w:rsidRDefault="00E90579" w:rsidP="00C16174"/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9639"/>
        <w:gridCol w:w="1559"/>
      </w:tblGrid>
      <w:tr w:rsidR="002103D7" w:rsidRPr="00E90579" w:rsidTr="00C55D75">
        <w:trPr>
          <w:trHeight w:val="94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24"/>
                <w:lang w:eastAsia="es-ES"/>
              </w:rPr>
              <w:t>DIMENSIÓN</w:t>
            </w:r>
          </w:p>
        </w:tc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lang w:eastAsia="es-ES"/>
              </w:rPr>
              <w:t>Categorías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eastAsia="Times New Roman"/>
                <w:color w:val="000000"/>
                <w:sz w:val="24"/>
                <w:lang w:eastAsia="es-ES"/>
              </w:rPr>
              <w:t>Orden de prioridad</w:t>
            </w:r>
          </w:p>
        </w:tc>
      </w:tr>
      <w:tr w:rsidR="002103D7" w:rsidRPr="00E90579" w:rsidTr="00C55D75">
        <w:trPr>
          <w:trHeight w:val="315"/>
        </w:trPr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ES" w:eastAsia="es-ES"/>
              </w:rPr>
            </w:pPr>
            <w:r>
              <w:rPr>
                <w:rFonts w:eastAsia="Times New Roman"/>
                <w:color w:val="000000"/>
                <w:lang w:eastAsia="es-ES"/>
              </w:rPr>
              <w:t>GESTIÓN EDUCATIVA</w:t>
            </w: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sz w:val="32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sz w:val="32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2103D7" w:rsidRPr="00430715" w:rsidRDefault="002103D7" w:rsidP="002103D7">
      <w:pPr>
        <w:rPr>
          <w:sz w:val="24"/>
        </w:rPr>
      </w:pPr>
    </w:p>
    <w:p w:rsidR="002103D7" w:rsidRPr="00430715" w:rsidRDefault="002103D7" w:rsidP="002103D7">
      <w:pPr>
        <w:pStyle w:val="Prrafodelista"/>
        <w:numPr>
          <w:ilvl w:val="0"/>
          <w:numId w:val="8"/>
        </w:numPr>
        <w:rPr>
          <w:sz w:val="24"/>
        </w:rPr>
      </w:pPr>
      <w:r>
        <w:rPr>
          <w:sz w:val="24"/>
        </w:rPr>
        <w:t>Exprese las razones por las cuales no se lograron llevar a cabo el desarrollo de las categorías antes mencionadas:</w:t>
      </w:r>
    </w:p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25"/>
      </w:tblGrid>
      <w:tr w:rsidR="002103D7" w:rsidRPr="00E90579" w:rsidTr="00C55D75">
        <w:trPr>
          <w:trHeight w:val="315"/>
        </w:trPr>
        <w:tc>
          <w:tcPr>
            <w:tcW w:w="1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674C8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74C8" w:rsidRPr="00E90579" w:rsidRDefault="00E674C8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E674C8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74C8" w:rsidRPr="00E90579" w:rsidRDefault="00E674C8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2103D7" w:rsidRPr="00E90579" w:rsidTr="00C55D75">
        <w:trPr>
          <w:trHeight w:val="300"/>
        </w:trPr>
        <w:tc>
          <w:tcPr>
            <w:tcW w:w="1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D7" w:rsidRPr="00E90579" w:rsidRDefault="002103D7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E9057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2103D7" w:rsidRDefault="002103D7" w:rsidP="002103D7"/>
    <w:p w:rsidR="002103D7" w:rsidRDefault="002103D7" w:rsidP="002103D7">
      <w:pPr>
        <w:sectPr w:rsidR="002103D7" w:rsidSect="00430715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702" w:right="1523" w:bottom="1276" w:left="1418" w:header="709" w:footer="709" w:gutter="0"/>
          <w:cols w:space="708"/>
          <w:titlePg/>
          <w:docGrid w:linePitch="360"/>
        </w:sectPr>
      </w:pPr>
    </w:p>
    <w:p w:rsidR="002103D7" w:rsidRPr="002103D7" w:rsidRDefault="002103D7" w:rsidP="002103D7">
      <w:pPr>
        <w:rPr>
          <w:b/>
          <w:sz w:val="24"/>
        </w:rPr>
      </w:pPr>
      <w:r w:rsidRPr="002103D7">
        <w:rPr>
          <w:b/>
          <w:sz w:val="24"/>
        </w:rPr>
        <w:lastRenderedPageBreak/>
        <w:t>Taller No. 2 Retos</w:t>
      </w:r>
    </w:p>
    <w:p w:rsidR="002103D7" w:rsidRPr="002103D7" w:rsidRDefault="002103D7" w:rsidP="002103D7">
      <w:pPr>
        <w:jc w:val="both"/>
        <w:rPr>
          <w:sz w:val="24"/>
        </w:rPr>
      </w:pPr>
      <w:r w:rsidRPr="002103D7">
        <w:rPr>
          <w:b/>
          <w:sz w:val="24"/>
        </w:rPr>
        <w:t>Actividad 1.</w:t>
      </w:r>
      <w:r w:rsidRPr="002103D7">
        <w:rPr>
          <w:sz w:val="24"/>
        </w:rPr>
        <w:t xml:space="preserve"> Responda la siguiente pregunta ¿Qué retos enfrenta su Centro frente a las categorías diagnosticadas que no han sido trabajadas o desarrolladas, y que han sido priorizadas en la actividad anterior? </w:t>
      </w:r>
      <w:r w:rsidRPr="00E674C8">
        <w:rPr>
          <w:b/>
          <w:sz w:val="24"/>
        </w:rPr>
        <w:t>A</w:t>
      </w:r>
      <w:r w:rsidRPr="002103D7">
        <w:rPr>
          <w:sz w:val="24"/>
        </w:rPr>
        <w:t xml:space="preserve"> y </w:t>
      </w:r>
      <w:r w:rsidRPr="00E674C8">
        <w:rPr>
          <w:b/>
          <w:sz w:val="24"/>
        </w:rPr>
        <w:t>B</w:t>
      </w:r>
      <w:r w:rsidRPr="002103D7">
        <w:rPr>
          <w:sz w:val="24"/>
        </w:rPr>
        <w:t xml:space="preserve"> dimensión pedagógica </w:t>
      </w:r>
      <w:r w:rsidRPr="00E674C8">
        <w:rPr>
          <w:b/>
          <w:sz w:val="24"/>
        </w:rPr>
        <w:t>C</w:t>
      </w:r>
      <w:r w:rsidRPr="002103D7">
        <w:rPr>
          <w:sz w:val="24"/>
        </w:rPr>
        <w:t xml:space="preserve"> y </w:t>
      </w:r>
      <w:r w:rsidRPr="00E674C8">
        <w:rPr>
          <w:b/>
          <w:sz w:val="24"/>
        </w:rPr>
        <w:t>D</w:t>
      </w:r>
      <w:r w:rsidRPr="002103D7">
        <w:rPr>
          <w:sz w:val="24"/>
        </w:rPr>
        <w:t xml:space="preserve"> dimensión competencias básicas y transversales </w:t>
      </w:r>
      <w:r w:rsidRPr="00E674C8">
        <w:rPr>
          <w:b/>
          <w:sz w:val="24"/>
        </w:rPr>
        <w:t xml:space="preserve">E </w:t>
      </w:r>
      <w:r w:rsidRPr="002103D7">
        <w:rPr>
          <w:sz w:val="24"/>
        </w:rPr>
        <w:t xml:space="preserve">y </w:t>
      </w:r>
      <w:r w:rsidRPr="00E674C8">
        <w:rPr>
          <w:b/>
          <w:sz w:val="24"/>
        </w:rPr>
        <w:t>F</w:t>
      </w:r>
      <w:r w:rsidRPr="002103D7">
        <w:rPr>
          <w:sz w:val="24"/>
        </w:rPr>
        <w:t xml:space="preserve"> dimensión gestión educativa.</w:t>
      </w:r>
    </w:p>
    <w:p w:rsidR="002103D7" w:rsidRPr="002103D7" w:rsidRDefault="002103D7" w:rsidP="002103D7">
      <w:pPr>
        <w:rPr>
          <w:sz w:val="24"/>
        </w:rPr>
      </w:pPr>
      <w:r w:rsidRPr="002103D7">
        <w:rPr>
          <w:sz w:val="24"/>
        </w:rPr>
        <w:t xml:space="preserve">Utilice al inicio de sus respuestas el enunciado: </w:t>
      </w:r>
      <w:r w:rsidRPr="002103D7">
        <w:rPr>
          <w:b/>
          <w:sz w:val="24"/>
        </w:rPr>
        <w:t>Es necesario … o Sería ideal sí …</w:t>
      </w:r>
    </w:p>
    <w:p w:rsidR="002103D7" w:rsidRDefault="002103D7" w:rsidP="002103D7">
      <w:pPr>
        <w:pStyle w:val="Prrafodelista"/>
        <w:numPr>
          <w:ilvl w:val="0"/>
          <w:numId w:val="9"/>
        </w:numPr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  <w:numPr>
          <w:ilvl w:val="0"/>
          <w:numId w:val="9"/>
        </w:numPr>
      </w:pPr>
      <w:r>
        <w:t>_____________________________________________________________________________</w:t>
      </w:r>
      <w:r>
        <w:br/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103D7" w:rsidRDefault="002103D7" w:rsidP="002103D7">
      <w:pPr>
        <w:pStyle w:val="Prrafodelista"/>
        <w:numPr>
          <w:ilvl w:val="0"/>
          <w:numId w:val="9"/>
        </w:numPr>
      </w:pPr>
      <w:r>
        <w:t>____________________________________________________________________________</w:t>
      </w:r>
      <w:r>
        <w:br/>
        <w:t>_____________________________________________________________________________</w:t>
      </w:r>
    </w:p>
    <w:p w:rsidR="002103D7" w:rsidRDefault="002103D7" w:rsidP="002103D7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  <w:numPr>
          <w:ilvl w:val="0"/>
          <w:numId w:val="9"/>
        </w:numPr>
      </w:pPr>
      <w:r>
        <w:t>____________________________________________________________________________</w:t>
      </w:r>
      <w:r>
        <w:br/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  <w:numPr>
          <w:ilvl w:val="0"/>
          <w:numId w:val="9"/>
        </w:numPr>
      </w:pPr>
      <w:r>
        <w:t>____________________________________________________________________________</w:t>
      </w:r>
      <w:r>
        <w:br/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  <w:numPr>
          <w:ilvl w:val="0"/>
          <w:numId w:val="9"/>
        </w:numPr>
      </w:pPr>
      <w:r>
        <w:t>____________________________________________________________________________</w:t>
      </w:r>
      <w:r>
        <w:br/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  <w:r>
        <w:t>_____________________________________________________________________________</w:t>
      </w:r>
    </w:p>
    <w:p w:rsidR="00267495" w:rsidRDefault="00267495" w:rsidP="00267495">
      <w:pPr>
        <w:pStyle w:val="Prrafodelista"/>
      </w:pPr>
    </w:p>
    <w:p w:rsidR="000E6AE7" w:rsidRDefault="000E6AE7" w:rsidP="002103D7">
      <w:pPr>
        <w:sectPr w:rsidR="000E6AE7" w:rsidSect="002103D7">
          <w:pgSz w:w="12240" w:h="15840"/>
          <w:pgMar w:top="1523" w:right="1276" w:bottom="1418" w:left="1702" w:header="709" w:footer="709" w:gutter="0"/>
          <w:cols w:space="708"/>
          <w:titlePg/>
          <w:docGrid w:linePitch="360"/>
        </w:sectPr>
      </w:pPr>
    </w:p>
    <w:p w:rsidR="002103D7" w:rsidRPr="000E6AE7" w:rsidRDefault="000E6AE7" w:rsidP="002103D7">
      <w:pPr>
        <w:rPr>
          <w:b/>
          <w:sz w:val="24"/>
        </w:rPr>
      </w:pPr>
      <w:r w:rsidRPr="000E6AE7">
        <w:rPr>
          <w:b/>
          <w:sz w:val="24"/>
        </w:rPr>
        <w:lastRenderedPageBreak/>
        <w:t>Actividad 2. Acciones de solución</w:t>
      </w:r>
    </w:p>
    <w:p w:rsidR="000E6AE7" w:rsidRPr="000E6AE7" w:rsidRDefault="000E6AE7" w:rsidP="002103D7">
      <w:pPr>
        <w:rPr>
          <w:sz w:val="24"/>
        </w:rPr>
      </w:pPr>
      <w:r w:rsidRPr="000E6AE7">
        <w:rPr>
          <w:sz w:val="24"/>
        </w:rPr>
        <w:t>De acuerdo con los retos planteados anteriormente, nombre las acciones para cada una de las dimensiones que desde cada una de los siguientes roles de llevarían a cabo: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4394"/>
        <w:gridCol w:w="3717"/>
        <w:gridCol w:w="3260"/>
      </w:tblGrid>
      <w:tr w:rsidR="000E6AE7" w:rsidRPr="000E6AE7" w:rsidTr="00796789">
        <w:tc>
          <w:tcPr>
            <w:tcW w:w="1668" w:type="dxa"/>
          </w:tcPr>
          <w:p w:rsidR="000E6AE7" w:rsidRPr="000E6AE7" w:rsidRDefault="000E6AE7" w:rsidP="002103D7">
            <w:pPr>
              <w:rPr>
                <w:b/>
                <w:sz w:val="24"/>
              </w:rPr>
            </w:pPr>
            <w:r w:rsidRPr="000E6AE7">
              <w:rPr>
                <w:b/>
                <w:sz w:val="24"/>
              </w:rPr>
              <w:t>ROL</w:t>
            </w:r>
          </w:p>
        </w:tc>
        <w:tc>
          <w:tcPr>
            <w:tcW w:w="4394" w:type="dxa"/>
          </w:tcPr>
          <w:p w:rsidR="000E6AE7" w:rsidRPr="000E6AE7" w:rsidRDefault="000E6AE7" w:rsidP="00796789">
            <w:pPr>
              <w:jc w:val="center"/>
              <w:rPr>
                <w:b/>
                <w:sz w:val="24"/>
              </w:rPr>
            </w:pPr>
            <w:r w:rsidRPr="000E6AE7">
              <w:rPr>
                <w:b/>
                <w:sz w:val="24"/>
              </w:rPr>
              <w:t>ACCIÓN DIMENSIÓN PEDAGÓGICA</w:t>
            </w:r>
          </w:p>
        </w:tc>
        <w:tc>
          <w:tcPr>
            <w:tcW w:w="3717" w:type="dxa"/>
          </w:tcPr>
          <w:p w:rsidR="000E6AE7" w:rsidRPr="000E6AE7" w:rsidRDefault="000E6AE7" w:rsidP="00796789">
            <w:pPr>
              <w:jc w:val="center"/>
              <w:rPr>
                <w:b/>
                <w:sz w:val="24"/>
              </w:rPr>
            </w:pPr>
            <w:r w:rsidRPr="000E6AE7">
              <w:rPr>
                <w:b/>
                <w:sz w:val="24"/>
              </w:rPr>
              <w:t>ACCION COMPETENCIAS BÁSICAS Y TRASNVERSALES</w:t>
            </w:r>
          </w:p>
        </w:tc>
        <w:tc>
          <w:tcPr>
            <w:tcW w:w="3260" w:type="dxa"/>
          </w:tcPr>
          <w:p w:rsidR="000E6AE7" w:rsidRPr="000E6AE7" w:rsidRDefault="000E6AE7" w:rsidP="00796789">
            <w:pPr>
              <w:jc w:val="center"/>
              <w:rPr>
                <w:b/>
                <w:sz w:val="24"/>
              </w:rPr>
            </w:pPr>
            <w:r w:rsidRPr="000E6AE7">
              <w:rPr>
                <w:b/>
                <w:sz w:val="24"/>
              </w:rPr>
              <w:t>ACCION DIMENSION GESTION EDUCATIVA</w:t>
            </w:r>
          </w:p>
        </w:tc>
      </w:tr>
      <w:tr w:rsidR="000E6AE7" w:rsidTr="00796789">
        <w:tc>
          <w:tcPr>
            <w:tcW w:w="1668" w:type="dxa"/>
          </w:tcPr>
          <w:p w:rsidR="000E6AE7" w:rsidRPr="00D1613A" w:rsidRDefault="000E6AE7" w:rsidP="002103D7">
            <w:pPr>
              <w:rPr>
                <w:b/>
              </w:rPr>
            </w:pPr>
            <w:r w:rsidRPr="00D1613A">
              <w:rPr>
                <w:b/>
              </w:rPr>
              <w:t>Subdirector</w:t>
            </w:r>
          </w:p>
        </w:tc>
        <w:tc>
          <w:tcPr>
            <w:tcW w:w="4394" w:type="dxa"/>
          </w:tcPr>
          <w:p w:rsidR="000E6AE7" w:rsidRDefault="000E6AE7" w:rsidP="002103D7"/>
          <w:p w:rsidR="00796789" w:rsidRDefault="00796789" w:rsidP="002103D7"/>
        </w:tc>
        <w:tc>
          <w:tcPr>
            <w:tcW w:w="3717" w:type="dxa"/>
          </w:tcPr>
          <w:p w:rsidR="000E6AE7" w:rsidRDefault="000E6AE7" w:rsidP="002103D7"/>
        </w:tc>
        <w:tc>
          <w:tcPr>
            <w:tcW w:w="3260" w:type="dxa"/>
          </w:tcPr>
          <w:p w:rsidR="000E6AE7" w:rsidRDefault="000E6AE7" w:rsidP="002103D7"/>
        </w:tc>
      </w:tr>
      <w:tr w:rsidR="000E6AE7" w:rsidTr="00796789">
        <w:tc>
          <w:tcPr>
            <w:tcW w:w="1668" w:type="dxa"/>
          </w:tcPr>
          <w:p w:rsidR="000E6AE7" w:rsidRPr="00D1613A" w:rsidRDefault="000E6AE7" w:rsidP="002103D7">
            <w:pPr>
              <w:rPr>
                <w:b/>
              </w:rPr>
            </w:pPr>
            <w:r w:rsidRPr="00D1613A">
              <w:rPr>
                <w:b/>
              </w:rPr>
              <w:t>Coordinador Misional</w:t>
            </w:r>
          </w:p>
        </w:tc>
        <w:tc>
          <w:tcPr>
            <w:tcW w:w="4394" w:type="dxa"/>
          </w:tcPr>
          <w:p w:rsidR="000E6AE7" w:rsidRDefault="000E6AE7" w:rsidP="002103D7"/>
          <w:p w:rsidR="00796789" w:rsidRDefault="00796789" w:rsidP="002103D7"/>
        </w:tc>
        <w:tc>
          <w:tcPr>
            <w:tcW w:w="3717" w:type="dxa"/>
          </w:tcPr>
          <w:p w:rsidR="000E6AE7" w:rsidRDefault="000E6AE7" w:rsidP="002103D7"/>
        </w:tc>
        <w:tc>
          <w:tcPr>
            <w:tcW w:w="3260" w:type="dxa"/>
          </w:tcPr>
          <w:p w:rsidR="000E6AE7" w:rsidRDefault="000E6AE7" w:rsidP="002103D7"/>
        </w:tc>
      </w:tr>
      <w:tr w:rsidR="000E6AE7" w:rsidTr="00796789">
        <w:tc>
          <w:tcPr>
            <w:tcW w:w="1668" w:type="dxa"/>
          </w:tcPr>
          <w:p w:rsidR="000E6AE7" w:rsidRPr="00D1613A" w:rsidRDefault="000E6AE7" w:rsidP="002103D7">
            <w:pPr>
              <w:rPr>
                <w:b/>
              </w:rPr>
            </w:pPr>
            <w:r w:rsidRPr="00D1613A">
              <w:rPr>
                <w:b/>
              </w:rPr>
              <w:t>Coordinador Académico</w:t>
            </w:r>
          </w:p>
        </w:tc>
        <w:tc>
          <w:tcPr>
            <w:tcW w:w="4394" w:type="dxa"/>
          </w:tcPr>
          <w:p w:rsidR="000E6AE7" w:rsidRDefault="000E6AE7" w:rsidP="002103D7"/>
          <w:p w:rsidR="00796789" w:rsidRDefault="00796789" w:rsidP="002103D7"/>
          <w:p w:rsidR="00796789" w:rsidRDefault="00796789" w:rsidP="002103D7"/>
        </w:tc>
        <w:tc>
          <w:tcPr>
            <w:tcW w:w="3717" w:type="dxa"/>
          </w:tcPr>
          <w:p w:rsidR="000E6AE7" w:rsidRDefault="000E6AE7" w:rsidP="002103D7"/>
        </w:tc>
        <w:tc>
          <w:tcPr>
            <w:tcW w:w="3260" w:type="dxa"/>
          </w:tcPr>
          <w:p w:rsidR="000E6AE7" w:rsidRDefault="000E6AE7" w:rsidP="002103D7"/>
        </w:tc>
      </w:tr>
      <w:tr w:rsidR="000E6AE7" w:rsidTr="00796789">
        <w:tc>
          <w:tcPr>
            <w:tcW w:w="1668" w:type="dxa"/>
          </w:tcPr>
          <w:p w:rsidR="000E6AE7" w:rsidRPr="00D1613A" w:rsidRDefault="000E6AE7" w:rsidP="002103D7">
            <w:pPr>
              <w:rPr>
                <w:b/>
              </w:rPr>
            </w:pPr>
            <w:r w:rsidRPr="00D1613A">
              <w:rPr>
                <w:b/>
              </w:rPr>
              <w:t>Instructor</w:t>
            </w:r>
          </w:p>
        </w:tc>
        <w:tc>
          <w:tcPr>
            <w:tcW w:w="4394" w:type="dxa"/>
          </w:tcPr>
          <w:p w:rsidR="000E6AE7" w:rsidRDefault="000E6AE7" w:rsidP="002103D7"/>
          <w:p w:rsidR="00796789" w:rsidRDefault="00796789" w:rsidP="002103D7"/>
        </w:tc>
        <w:tc>
          <w:tcPr>
            <w:tcW w:w="3717" w:type="dxa"/>
          </w:tcPr>
          <w:p w:rsidR="000E6AE7" w:rsidRDefault="000E6AE7" w:rsidP="002103D7"/>
        </w:tc>
        <w:tc>
          <w:tcPr>
            <w:tcW w:w="3260" w:type="dxa"/>
          </w:tcPr>
          <w:p w:rsidR="000E6AE7" w:rsidRDefault="000E6AE7" w:rsidP="002103D7"/>
        </w:tc>
      </w:tr>
      <w:tr w:rsidR="000E6AE7" w:rsidTr="00796789">
        <w:tc>
          <w:tcPr>
            <w:tcW w:w="1668" w:type="dxa"/>
          </w:tcPr>
          <w:p w:rsidR="000E6AE7" w:rsidRPr="00D1613A" w:rsidRDefault="000E6AE7" w:rsidP="002103D7">
            <w:pPr>
              <w:rPr>
                <w:b/>
              </w:rPr>
            </w:pPr>
            <w:r w:rsidRPr="00D1613A">
              <w:rPr>
                <w:b/>
              </w:rPr>
              <w:t>Equipo Pedagógico</w:t>
            </w:r>
          </w:p>
        </w:tc>
        <w:tc>
          <w:tcPr>
            <w:tcW w:w="4394" w:type="dxa"/>
          </w:tcPr>
          <w:p w:rsidR="000E6AE7" w:rsidRDefault="000E6AE7" w:rsidP="002103D7"/>
          <w:p w:rsidR="00796789" w:rsidRDefault="00796789" w:rsidP="002103D7"/>
          <w:p w:rsidR="00796789" w:rsidRDefault="00796789" w:rsidP="002103D7"/>
        </w:tc>
        <w:tc>
          <w:tcPr>
            <w:tcW w:w="3717" w:type="dxa"/>
          </w:tcPr>
          <w:p w:rsidR="000E6AE7" w:rsidRDefault="000E6AE7" w:rsidP="002103D7"/>
        </w:tc>
        <w:tc>
          <w:tcPr>
            <w:tcW w:w="3260" w:type="dxa"/>
          </w:tcPr>
          <w:p w:rsidR="000E6AE7" w:rsidRDefault="000E6AE7" w:rsidP="002103D7"/>
        </w:tc>
      </w:tr>
    </w:tbl>
    <w:p w:rsidR="000E6AE7" w:rsidRDefault="000E6AE7" w:rsidP="002103D7"/>
    <w:p w:rsidR="00E90579" w:rsidRDefault="00E90579" w:rsidP="00C16174"/>
    <w:p w:rsidR="009819D8" w:rsidRPr="009819D8" w:rsidRDefault="009819D8" w:rsidP="009819D8">
      <w:pPr>
        <w:rPr>
          <w:b/>
          <w:sz w:val="24"/>
          <w:szCs w:val="24"/>
        </w:rPr>
      </w:pPr>
      <w:r w:rsidRPr="009819D8">
        <w:rPr>
          <w:b/>
          <w:sz w:val="24"/>
          <w:szCs w:val="24"/>
        </w:rPr>
        <w:t>Actividad 3. Implementar</w:t>
      </w:r>
    </w:p>
    <w:p w:rsidR="009819D8" w:rsidRPr="009819D8" w:rsidRDefault="009819D8" w:rsidP="009819D8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9819D8">
        <w:rPr>
          <w:sz w:val="24"/>
          <w:szCs w:val="24"/>
        </w:rPr>
        <w:t>Elabore el plan de acción, a partir de las acciones identificadas en cada uno de los roles que viabilice la ejecución de los retos planeados. Tenga en cuenta las siguientes preguntas para su planteamiento.</w:t>
      </w:r>
    </w:p>
    <w:p w:rsidR="009819D8" w:rsidRDefault="009819D8" w:rsidP="009819D8">
      <w:pPr>
        <w:pStyle w:val="Prrafodelista"/>
        <w:numPr>
          <w:ilvl w:val="0"/>
          <w:numId w:val="11"/>
        </w:numPr>
      </w:pPr>
      <w:r>
        <w:t xml:space="preserve">¿Qué actores puede ayudarle con la solución? </w:t>
      </w:r>
      <w:r>
        <w:tab/>
      </w:r>
      <w:r>
        <w:tab/>
      </w:r>
      <w:r>
        <w:tab/>
        <w:t>4. ¿Quiénes participarán en la ejecución?</w:t>
      </w:r>
    </w:p>
    <w:p w:rsidR="00F77449" w:rsidRDefault="009819D8" w:rsidP="009819D8">
      <w:pPr>
        <w:pStyle w:val="Prrafodelista"/>
        <w:numPr>
          <w:ilvl w:val="0"/>
          <w:numId w:val="11"/>
        </w:numPr>
      </w:pPr>
      <w:r>
        <w:t>¿Qué acciones deben adelantarse para empezar?</w:t>
      </w:r>
      <w:r>
        <w:tab/>
      </w:r>
      <w:r>
        <w:tab/>
      </w:r>
      <w:r>
        <w:tab/>
        <w:t>5. ¿</w:t>
      </w:r>
      <w:r w:rsidR="00F77449">
        <w:t>Qué necesita para materializarlo</w:t>
      </w:r>
      <w:r>
        <w:t>?</w:t>
      </w:r>
    </w:p>
    <w:p w:rsidR="00F77449" w:rsidRDefault="00F77449" w:rsidP="009819D8">
      <w:pPr>
        <w:pStyle w:val="Prrafodelista"/>
        <w:numPr>
          <w:ilvl w:val="0"/>
          <w:numId w:val="11"/>
        </w:numPr>
      </w:pPr>
      <w:r>
        <w:t>¿qué se puede hacer en el próximo mes?</w:t>
      </w:r>
      <w:r>
        <w:tab/>
      </w:r>
      <w:r>
        <w:tab/>
      </w:r>
      <w:r>
        <w:tab/>
      </w:r>
      <w:r>
        <w:tab/>
        <w:t>6. ¿Quién lo comprobará?</w:t>
      </w:r>
    </w:p>
    <w:p w:rsidR="00F77449" w:rsidRDefault="00F77449" w:rsidP="00F77449">
      <w:pPr>
        <w:pStyle w:val="Prrafodelista"/>
        <w:numPr>
          <w:ilvl w:val="0"/>
          <w:numId w:val="10"/>
        </w:numPr>
      </w:pPr>
      <w:r>
        <w:t>De Acuerdo a las respuestas, organice la información en la siguiente matriz:</w:t>
      </w:r>
    </w:p>
    <w:tbl>
      <w:tblPr>
        <w:tblW w:w="138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35"/>
        <w:gridCol w:w="2694"/>
        <w:gridCol w:w="1984"/>
        <w:gridCol w:w="2126"/>
        <w:gridCol w:w="2268"/>
        <w:gridCol w:w="1985"/>
      </w:tblGrid>
      <w:tr w:rsidR="00F77449" w:rsidRPr="00F77449" w:rsidTr="002C3508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Tiempo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Categorías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Acciones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Responsable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Recursos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Actores de apoyo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¿Quién lo comprueba?</w:t>
            </w:r>
          </w:p>
        </w:tc>
      </w:tr>
      <w:tr w:rsidR="00F77449" w:rsidRPr="00F77449" w:rsidTr="002C3508">
        <w:trPr>
          <w:trHeight w:val="6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7449" w:rsidRPr="00F77449" w:rsidRDefault="00F77449" w:rsidP="00F7744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Corto plazo</w:t>
            </w: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br/>
              <w:t>(3 meses)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F77449" w:rsidRPr="00F77449" w:rsidTr="002C3508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F77449" w:rsidRPr="00F77449" w:rsidTr="002C3508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7449" w:rsidRPr="00F77449" w:rsidRDefault="00F77449" w:rsidP="00F77449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F77449" w:rsidRDefault="00F77449" w:rsidP="00F77449">
      <w:pPr>
        <w:pStyle w:val="Prrafodelista"/>
      </w:pPr>
    </w:p>
    <w:p w:rsidR="00F77449" w:rsidRDefault="00F77449" w:rsidP="00F77449">
      <w:pPr>
        <w:pStyle w:val="Prrafodelista"/>
      </w:pPr>
    </w:p>
    <w:p w:rsidR="00F77449" w:rsidRDefault="00F77449" w:rsidP="00F77449">
      <w:pPr>
        <w:pStyle w:val="Prrafodelista"/>
      </w:pPr>
    </w:p>
    <w:tbl>
      <w:tblPr>
        <w:tblW w:w="138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35"/>
        <w:gridCol w:w="2694"/>
        <w:gridCol w:w="1984"/>
        <w:gridCol w:w="2126"/>
        <w:gridCol w:w="2268"/>
        <w:gridCol w:w="1985"/>
      </w:tblGrid>
      <w:tr w:rsidR="00667371" w:rsidRPr="00F77449" w:rsidTr="002C3508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Tiempo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Categorías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Acciones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Responsable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Recursos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Actores de apoyo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¿Quién lo comprueba?</w:t>
            </w:r>
          </w:p>
        </w:tc>
      </w:tr>
      <w:tr w:rsidR="00667371" w:rsidRPr="00F77449" w:rsidTr="002C3508">
        <w:trPr>
          <w:trHeight w:val="6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>
              <w:rPr>
                <w:rFonts w:eastAsia="Times New Roman"/>
                <w:b/>
                <w:bCs/>
                <w:color w:val="000000"/>
                <w:lang w:val="es-ES" w:eastAsia="es-ES"/>
              </w:rPr>
              <w:t>Corto plazo</w:t>
            </w:r>
            <w:r>
              <w:rPr>
                <w:rFonts w:eastAsia="Times New Roman"/>
                <w:b/>
                <w:bCs/>
                <w:color w:val="000000"/>
                <w:lang w:val="es-ES" w:eastAsia="es-ES"/>
              </w:rPr>
              <w:br/>
              <w:t>(6</w:t>
            </w: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 xml:space="preserve"> meses)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667371" w:rsidRPr="00F77449" w:rsidTr="002C3508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667371" w:rsidRPr="00F77449" w:rsidTr="002C3508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667371" w:rsidRPr="00F77449" w:rsidTr="002C3508">
        <w:trPr>
          <w:trHeight w:val="6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7371" w:rsidRPr="00F77449" w:rsidRDefault="00667371" w:rsidP="00C55D7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t>Corto plazo</w:t>
            </w:r>
            <w:r w:rsidRPr="00F77449">
              <w:rPr>
                <w:rFonts w:eastAsia="Times New Roman"/>
                <w:b/>
                <w:bCs/>
                <w:color w:val="000000"/>
                <w:lang w:val="es-ES" w:eastAsia="es-ES"/>
              </w:rPr>
              <w:br/>
              <w:t>(3 meses)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667371" w:rsidRPr="00F77449" w:rsidTr="002C3508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  <w:tr w:rsidR="00667371" w:rsidRPr="00F77449" w:rsidTr="002C3508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7371" w:rsidRPr="00F77449" w:rsidRDefault="00667371" w:rsidP="00C55D75">
            <w:pPr>
              <w:spacing w:after="0" w:line="240" w:lineRule="auto"/>
              <w:rPr>
                <w:rFonts w:eastAsia="Times New Roman"/>
                <w:color w:val="000000"/>
                <w:lang w:val="es-ES" w:eastAsia="es-ES"/>
              </w:rPr>
            </w:pPr>
            <w:r w:rsidRPr="00F77449">
              <w:rPr>
                <w:rFonts w:eastAsia="Times New Roman"/>
                <w:color w:val="000000"/>
                <w:lang w:val="es-ES" w:eastAsia="es-ES"/>
              </w:rPr>
              <w:t> </w:t>
            </w:r>
          </w:p>
        </w:tc>
      </w:tr>
    </w:tbl>
    <w:p w:rsidR="00C55D75" w:rsidRDefault="00C55D75" w:rsidP="00EE2821">
      <w:pPr>
        <w:sectPr w:rsidR="00C55D75" w:rsidSect="000E6AE7">
          <w:pgSz w:w="15840" w:h="12240" w:orient="landscape"/>
          <w:pgMar w:top="1702" w:right="1523" w:bottom="1276" w:left="1418" w:header="709" w:footer="709" w:gutter="0"/>
          <w:cols w:space="708"/>
          <w:titlePg/>
          <w:docGrid w:linePitch="360"/>
        </w:sectPr>
      </w:pPr>
    </w:p>
    <w:p w:rsidR="00796789" w:rsidRPr="00C55D75" w:rsidRDefault="00796789" w:rsidP="00C55D75">
      <w:pPr>
        <w:jc w:val="center"/>
        <w:rPr>
          <w:b/>
        </w:rPr>
      </w:pPr>
    </w:p>
    <w:p w:rsidR="00C55D75" w:rsidRPr="00C55D75" w:rsidRDefault="00C55D75" w:rsidP="00C55D75">
      <w:pPr>
        <w:jc w:val="center"/>
        <w:rPr>
          <w:b/>
        </w:rPr>
      </w:pPr>
      <w:r w:rsidRPr="00C55D75">
        <w:rPr>
          <w:b/>
        </w:rPr>
        <w:t>ESCUELA NACIONAL DE INSTRUTORES RODOLFO MARTINES TONO</w:t>
      </w:r>
    </w:p>
    <w:p w:rsidR="00C55D75" w:rsidRPr="00C55D75" w:rsidRDefault="00C55D75" w:rsidP="00C55D75">
      <w:pPr>
        <w:jc w:val="center"/>
        <w:rPr>
          <w:b/>
        </w:rPr>
      </w:pPr>
      <w:r w:rsidRPr="00C55D75">
        <w:rPr>
          <w:b/>
        </w:rPr>
        <w:t>PROGRAMA DE ACOMPAÑAMIENTO PEDAGÓGICO PARA LA CUALIFICACION DE INSTRUCTORES SENA</w:t>
      </w:r>
    </w:p>
    <w:p w:rsidR="00C55D75" w:rsidRPr="00C55D75" w:rsidRDefault="00C55D75" w:rsidP="00C55D75">
      <w:pPr>
        <w:jc w:val="center"/>
        <w:rPr>
          <w:b/>
        </w:rPr>
      </w:pPr>
      <w:r w:rsidRPr="00C55D75">
        <w:rPr>
          <w:b/>
        </w:rPr>
        <w:t>CENTRO AGROECOLOGICO Y EMPRESARIAL</w:t>
      </w:r>
    </w:p>
    <w:p w:rsidR="00C55D75" w:rsidRDefault="00C55D75" w:rsidP="00EE2821"/>
    <w:p w:rsidR="00C55D75" w:rsidRPr="00C55D75" w:rsidRDefault="00C55D75" w:rsidP="00C55D75">
      <w:pPr>
        <w:rPr>
          <w:b/>
          <w:sz w:val="24"/>
          <w:szCs w:val="24"/>
        </w:rPr>
      </w:pPr>
      <w:r w:rsidRPr="00C55D75">
        <w:rPr>
          <w:b/>
          <w:sz w:val="24"/>
          <w:szCs w:val="24"/>
        </w:rPr>
        <w:t>Objetivo</w:t>
      </w:r>
      <w:r w:rsidRPr="00C55D75">
        <w:rPr>
          <w:sz w:val="24"/>
          <w:szCs w:val="24"/>
        </w:rPr>
        <w:t>: Revisar las actividades efectuadas por el equipo pedagógico a partir de los resultados del diagnóstico realizado por el Programa de Acompañamiento Pedagógico al</w:t>
      </w:r>
      <w:r>
        <w:rPr>
          <w:sz w:val="24"/>
          <w:szCs w:val="24"/>
        </w:rPr>
        <w:t xml:space="preserve"> </w:t>
      </w:r>
      <w:r w:rsidRPr="00C55D75">
        <w:rPr>
          <w:b/>
          <w:sz w:val="24"/>
          <w:szCs w:val="24"/>
        </w:rPr>
        <w:t>CENTRO AGROECOLOGICO Y EMPRESARIAL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7167"/>
      </w:tblGrid>
      <w:tr w:rsidR="00C55D75" w:rsidRPr="00C55D75" w:rsidTr="00C55D75">
        <w:tc>
          <w:tcPr>
            <w:tcW w:w="2235" w:type="dxa"/>
          </w:tcPr>
          <w:p w:rsidR="00C55D75" w:rsidRPr="00C55D75" w:rsidRDefault="00C55D75" w:rsidP="00C55D75">
            <w:pPr>
              <w:jc w:val="center"/>
              <w:rPr>
                <w:b/>
                <w:sz w:val="24"/>
              </w:rPr>
            </w:pPr>
            <w:r w:rsidRPr="00C55D75">
              <w:rPr>
                <w:b/>
                <w:sz w:val="24"/>
              </w:rPr>
              <w:t>HORA</w:t>
            </w:r>
          </w:p>
        </w:tc>
        <w:tc>
          <w:tcPr>
            <w:tcW w:w="7167" w:type="dxa"/>
          </w:tcPr>
          <w:p w:rsidR="00C55D75" w:rsidRPr="00C55D75" w:rsidRDefault="00C55D75" w:rsidP="00C55D75">
            <w:pPr>
              <w:jc w:val="center"/>
              <w:rPr>
                <w:b/>
                <w:sz w:val="24"/>
              </w:rPr>
            </w:pPr>
            <w:r w:rsidRPr="00C55D75">
              <w:rPr>
                <w:b/>
                <w:sz w:val="24"/>
              </w:rPr>
              <w:t>Actividad</w:t>
            </w:r>
          </w:p>
        </w:tc>
      </w:tr>
      <w:tr w:rsidR="00C55D75" w:rsidTr="00C55D75">
        <w:tc>
          <w:tcPr>
            <w:tcW w:w="2235" w:type="dxa"/>
          </w:tcPr>
          <w:p w:rsidR="00C55D75" w:rsidRPr="006257FD" w:rsidRDefault="00C55D75" w:rsidP="00C55D75">
            <w:pPr>
              <w:jc w:val="center"/>
              <w:rPr>
                <w:sz w:val="24"/>
              </w:rPr>
            </w:pPr>
            <w:r w:rsidRPr="006257FD">
              <w:rPr>
                <w:sz w:val="24"/>
              </w:rPr>
              <w:t>8:00 – 8:30 am</w:t>
            </w:r>
          </w:p>
        </w:tc>
        <w:tc>
          <w:tcPr>
            <w:tcW w:w="7167" w:type="dxa"/>
          </w:tcPr>
          <w:p w:rsidR="00C55D75" w:rsidRPr="006257FD" w:rsidRDefault="00C55D75" w:rsidP="00EE2821">
            <w:pPr>
              <w:rPr>
                <w:sz w:val="24"/>
              </w:rPr>
            </w:pPr>
            <w:r w:rsidRPr="006257FD">
              <w:rPr>
                <w:sz w:val="24"/>
              </w:rPr>
              <w:t>Presentación</w:t>
            </w:r>
          </w:p>
        </w:tc>
      </w:tr>
      <w:tr w:rsidR="00C55D75" w:rsidTr="00C55D75">
        <w:tc>
          <w:tcPr>
            <w:tcW w:w="2235" w:type="dxa"/>
          </w:tcPr>
          <w:p w:rsidR="00C55D75" w:rsidRPr="006257FD" w:rsidRDefault="00C55D75" w:rsidP="00C55D75">
            <w:pPr>
              <w:jc w:val="center"/>
              <w:rPr>
                <w:sz w:val="24"/>
              </w:rPr>
            </w:pPr>
            <w:r w:rsidRPr="006257FD">
              <w:rPr>
                <w:sz w:val="24"/>
              </w:rPr>
              <w:t>8:30 – 9:00 am</w:t>
            </w:r>
          </w:p>
        </w:tc>
        <w:tc>
          <w:tcPr>
            <w:tcW w:w="7167" w:type="dxa"/>
          </w:tcPr>
          <w:p w:rsidR="00C55D75" w:rsidRPr="006257FD" w:rsidRDefault="00C55D75" w:rsidP="00EE2821">
            <w:pPr>
              <w:rPr>
                <w:sz w:val="24"/>
              </w:rPr>
            </w:pPr>
            <w:r w:rsidRPr="006257FD">
              <w:rPr>
                <w:sz w:val="24"/>
              </w:rPr>
              <w:t>Taller 1  - Actividad 1</w:t>
            </w:r>
          </w:p>
        </w:tc>
      </w:tr>
      <w:tr w:rsidR="00C55D75" w:rsidTr="00C55D75">
        <w:tc>
          <w:tcPr>
            <w:tcW w:w="2235" w:type="dxa"/>
          </w:tcPr>
          <w:p w:rsidR="00C55D75" w:rsidRPr="006257FD" w:rsidRDefault="00C55D75" w:rsidP="00C55D75">
            <w:pPr>
              <w:jc w:val="center"/>
              <w:rPr>
                <w:sz w:val="24"/>
              </w:rPr>
            </w:pPr>
            <w:r w:rsidRPr="006257FD">
              <w:rPr>
                <w:sz w:val="24"/>
              </w:rPr>
              <w:t>9:00 – 9:15 am</w:t>
            </w:r>
          </w:p>
        </w:tc>
        <w:tc>
          <w:tcPr>
            <w:tcW w:w="7167" w:type="dxa"/>
          </w:tcPr>
          <w:p w:rsidR="00C55D75" w:rsidRPr="006257FD" w:rsidRDefault="00C55D75" w:rsidP="00EE2821">
            <w:pPr>
              <w:rPr>
                <w:sz w:val="24"/>
              </w:rPr>
            </w:pPr>
            <w:r w:rsidRPr="006257FD">
              <w:rPr>
                <w:sz w:val="24"/>
              </w:rPr>
              <w:t>Taller 1  - Actividad 2</w:t>
            </w:r>
            <w:bookmarkStart w:id="1" w:name="_GoBack"/>
            <w:bookmarkEnd w:id="1"/>
          </w:p>
        </w:tc>
      </w:tr>
      <w:tr w:rsidR="00C55D75" w:rsidTr="00C55D75">
        <w:tc>
          <w:tcPr>
            <w:tcW w:w="2235" w:type="dxa"/>
          </w:tcPr>
          <w:p w:rsidR="00C55D75" w:rsidRPr="006257FD" w:rsidRDefault="00C55D75" w:rsidP="00C55D75">
            <w:pPr>
              <w:jc w:val="center"/>
              <w:rPr>
                <w:sz w:val="24"/>
              </w:rPr>
            </w:pPr>
            <w:r w:rsidRPr="006257FD">
              <w:rPr>
                <w:sz w:val="24"/>
              </w:rPr>
              <w:t>9:15 – 10:00 am</w:t>
            </w:r>
          </w:p>
        </w:tc>
        <w:tc>
          <w:tcPr>
            <w:tcW w:w="7167" w:type="dxa"/>
          </w:tcPr>
          <w:p w:rsidR="00C55D75" w:rsidRPr="006257FD" w:rsidRDefault="00C55D75" w:rsidP="00EE2821">
            <w:pPr>
              <w:rPr>
                <w:sz w:val="24"/>
              </w:rPr>
            </w:pPr>
            <w:r w:rsidRPr="006257FD">
              <w:rPr>
                <w:sz w:val="24"/>
              </w:rPr>
              <w:t>Taller 2 – Actividad 1</w:t>
            </w:r>
          </w:p>
        </w:tc>
      </w:tr>
      <w:tr w:rsidR="00C55D75" w:rsidTr="00C55D75">
        <w:tc>
          <w:tcPr>
            <w:tcW w:w="2235" w:type="dxa"/>
          </w:tcPr>
          <w:p w:rsidR="00C55D75" w:rsidRPr="006257FD" w:rsidRDefault="00C55D75" w:rsidP="00C55D75">
            <w:pPr>
              <w:jc w:val="center"/>
              <w:rPr>
                <w:sz w:val="24"/>
              </w:rPr>
            </w:pPr>
            <w:r w:rsidRPr="006257FD">
              <w:rPr>
                <w:sz w:val="24"/>
              </w:rPr>
              <w:t>10:00 – 10:30 am</w:t>
            </w:r>
          </w:p>
        </w:tc>
        <w:tc>
          <w:tcPr>
            <w:tcW w:w="7167" w:type="dxa"/>
          </w:tcPr>
          <w:p w:rsidR="00C55D75" w:rsidRPr="006257FD" w:rsidRDefault="006257FD" w:rsidP="00EE2821">
            <w:pPr>
              <w:rPr>
                <w:sz w:val="24"/>
              </w:rPr>
            </w:pPr>
            <w:r w:rsidRPr="006257FD">
              <w:rPr>
                <w:sz w:val="24"/>
              </w:rPr>
              <w:t>Rec</w:t>
            </w:r>
            <w:r w:rsidR="00C55D75" w:rsidRPr="006257FD">
              <w:rPr>
                <w:sz w:val="24"/>
              </w:rPr>
              <w:t>eso</w:t>
            </w:r>
          </w:p>
        </w:tc>
      </w:tr>
      <w:tr w:rsidR="00C55D75" w:rsidTr="00C55D75">
        <w:tc>
          <w:tcPr>
            <w:tcW w:w="2235" w:type="dxa"/>
          </w:tcPr>
          <w:p w:rsidR="00C55D75" w:rsidRPr="006257FD" w:rsidRDefault="00C55D75" w:rsidP="00C55D75">
            <w:pPr>
              <w:jc w:val="center"/>
              <w:rPr>
                <w:sz w:val="24"/>
              </w:rPr>
            </w:pPr>
            <w:r w:rsidRPr="006257FD">
              <w:rPr>
                <w:sz w:val="24"/>
              </w:rPr>
              <w:t>10:30 – 11:30 am</w:t>
            </w:r>
          </w:p>
        </w:tc>
        <w:tc>
          <w:tcPr>
            <w:tcW w:w="7167" w:type="dxa"/>
          </w:tcPr>
          <w:p w:rsidR="00C55D75" w:rsidRPr="006257FD" w:rsidRDefault="006257FD" w:rsidP="00EE2821">
            <w:pPr>
              <w:rPr>
                <w:sz w:val="24"/>
              </w:rPr>
            </w:pPr>
            <w:r w:rsidRPr="006257FD">
              <w:rPr>
                <w:sz w:val="24"/>
              </w:rPr>
              <w:t>Taller 2 – Actividad 2 y 3</w:t>
            </w:r>
          </w:p>
        </w:tc>
      </w:tr>
      <w:tr w:rsidR="00C55D75" w:rsidTr="00C55D75">
        <w:tc>
          <w:tcPr>
            <w:tcW w:w="2235" w:type="dxa"/>
          </w:tcPr>
          <w:p w:rsidR="00C55D75" w:rsidRPr="006257FD" w:rsidRDefault="00C55D75" w:rsidP="00C55D75">
            <w:pPr>
              <w:jc w:val="center"/>
              <w:rPr>
                <w:sz w:val="24"/>
              </w:rPr>
            </w:pPr>
            <w:r w:rsidRPr="006257FD">
              <w:rPr>
                <w:sz w:val="24"/>
              </w:rPr>
              <w:t>11:30 – 12:00 m</w:t>
            </w:r>
          </w:p>
        </w:tc>
        <w:tc>
          <w:tcPr>
            <w:tcW w:w="7167" w:type="dxa"/>
          </w:tcPr>
          <w:p w:rsidR="00C55D75" w:rsidRPr="006257FD" w:rsidRDefault="006257FD" w:rsidP="00EE2821">
            <w:pPr>
              <w:rPr>
                <w:sz w:val="24"/>
              </w:rPr>
            </w:pPr>
            <w:r w:rsidRPr="006257FD">
              <w:rPr>
                <w:sz w:val="24"/>
              </w:rPr>
              <w:t>Conclusiones y Preguntas</w:t>
            </w:r>
          </w:p>
        </w:tc>
      </w:tr>
    </w:tbl>
    <w:p w:rsidR="00C55D75" w:rsidRDefault="00C55D75" w:rsidP="00EE2821"/>
    <w:p w:rsidR="00C55D75" w:rsidRDefault="00C55D75" w:rsidP="00EE2821"/>
    <w:p w:rsidR="00C55D75" w:rsidRDefault="00C55D75" w:rsidP="00EE2821"/>
    <w:p w:rsidR="00C55D75" w:rsidRDefault="00C55D75" w:rsidP="00EE2821"/>
    <w:p w:rsidR="00C55D75" w:rsidRDefault="00C55D75" w:rsidP="00EE2821"/>
    <w:p w:rsidR="00C55D75" w:rsidRPr="00C16174" w:rsidRDefault="00C55D75" w:rsidP="00EE2821"/>
    <w:sectPr w:rsidR="00C55D75" w:rsidRPr="00C16174" w:rsidSect="00C55D75">
      <w:pgSz w:w="12240" w:h="15840"/>
      <w:pgMar w:top="1523" w:right="1276" w:bottom="1418" w:left="170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F5A" w:rsidRDefault="002E4F5A">
      <w:pPr>
        <w:spacing w:after="0" w:line="240" w:lineRule="auto"/>
      </w:pPr>
      <w:r>
        <w:separator/>
      </w:r>
    </w:p>
  </w:endnote>
  <w:endnote w:type="continuationSeparator" w:id="0">
    <w:p w:rsidR="002E4F5A" w:rsidRDefault="002E4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D75" w:rsidRDefault="00C55D75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60800" behindDoc="1" locked="0" layoutInCell="1" allowOverlap="1">
          <wp:simplePos x="0" y="0"/>
          <wp:positionH relativeFrom="column">
            <wp:posOffset>-100330</wp:posOffset>
          </wp:positionH>
          <wp:positionV relativeFrom="paragraph">
            <wp:posOffset>-179070</wp:posOffset>
          </wp:positionV>
          <wp:extent cx="2288797" cy="580390"/>
          <wp:effectExtent l="0" t="0" r="0" b="0"/>
          <wp:wrapNone/>
          <wp:docPr id="139" name="Imagen 1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" name="eni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8797" cy="58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6607810</wp:posOffset>
              </wp:positionH>
              <wp:positionV relativeFrom="paragraph">
                <wp:posOffset>-61595</wp:posOffset>
              </wp:positionV>
              <wp:extent cx="927100" cy="342900"/>
              <wp:effectExtent l="3810" t="1905" r="0" b="0"/>
              <wp:wrapThrough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hrough>
              <wp:docPr id="2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5D75" w:rsidRPr="000B2932" w:rsidRDefault="00C55D75" w:rsidP="009227B2">
                          <w:pPr>
                            <w:rPr>
                              <w:sz w:val="14"/>
                            </w:rPr>
                          </w:pP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GC-F -005</w:t>
                          </w: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V. 0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520.3pt;margin-top:-4.85pt;width:73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" filled="f" stroked="f">
              <v:textbox inset=",7.2pt,,7.2pt">
                <w:txbxContent>
                  <w:p w:rsidR="00C55D75" w:rsidRPr="000B2932" w:rsidRDefault="00C55D75" w:rsidP="009227B2">
                    <w:pPr>
                      <w:rPr>
                        <w:sz w:val="14"/>
                      </w:rPr>
                    </w:pP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GC-F -005</w:t>
                    </w: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V. 0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1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D75" w:rsidRDefault="00C55D75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52096" behindDoc="0" locked="0" layoutInCell="1" allowOverlap="1">
          <wp:simplePos x="0" y="0"/>
          <wp:positionH relativeFrom="page">
            <wp:align>right</wp:align>
          </wp:positionH>
          <wp:positionV relativeFrom="page">
            <wp:posOffset>9199880</wp:posOffset>
          </wp:positionV>
          <wp:extent cx="4017010" cy="696595"/>
          <wp:effectExtent l="0" t="0" r="0" b="0"/>
          <wp:wrapNone/>
          <wp:docPr id="135" name="Imagen 135" descr="Redes-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Redes-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17010" cy="696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inline distT="0" distB="0" distL="0" distR="0">
          <wp:extent cx="2288797" cy="580390"/>
          <wp:effectExtent l="0" t="0" r="0" b="0"/>
          <wp:docPr id="137" name="Imagen 1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" name="eni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00805" cy="583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F5A" w:rsidRDefault="002E4F5A">
      <w:pPr>
        <w:spacing w:after="0" w:line="240" w:lineRule="auto"/>
      </w:pPr>
      <w:bookmarkStart w:id="0" w:name="_Hlk478112302"/>
      <w:bookmarkEnd w:id="0"/>
      <w:r>
        <w:separator/>
      </w:r>
    </w:p>
  </w:footnote>
  <w:footnote w:type="continuationSeparator" w:id="0">
    <w:p w:rsidR="002E4F5A" w:rsidRDefault="002E4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D75" w:rsidRDefault="00C55D75">
    <w:pPr>
      <w:pStyle w:val="Encabezado"/>
    </w:pPr>
    <w:r>
      <w:rPr>
        <w:noProof/>
        <w:lang w:val="es-ES"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71.2pt;height:739.2pt;z-index:-251654656;mso-wrap-edited:f;mso-position-horizontal:center;mso-position-horizontal-relative:margin;mso-position-vertical:center;mso-position-vertical-relative:margin" wrapcoords="-28 0 -28 21556 21600 21556 21600 0 -28 0">
          <v:imagedata r:id="rId1" o:title="word_SE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D75" w:rsidRDefault="00C55D75" w:rsidP="00B81E54">
    <w:pPr>
      <w:pStyle w:val="Encabezado"/>
      <w:tabs>
        <w:tab w:val="clear" w:pos="4419"/>
        <w:tab w:val="clear" w:pos="8838"/>
        <w:tab w:val="right" w:pos="8413"/>
      </w:tabs>
    </w:pPr>
    <w:r>
      <w:rPr>
        <w:noProof/>
        <w:lang w:val="es-ES" w:eastAsia="es-ES"/>
      </w:rPr>
      <w:drawing>
        <wp:anchor distT="0" distB="0" distL="114300" distR="114300" simplePos="0" relativeHeight="251659776" behindDoc="0" locked="0" layoutInCell="1" allowOverlap="1" wp14:anchorId="2F217EC6" wp14:editId="33093EBB">
          <wp:simplePos x="0" y="0"/>
          <wp:positionH relativeFrom="column">
            <wp:posOffset>-152400</wp:posOffset>
          </wp:positionH>
          <wp:positionV relativeFrom="paragraph">
            <wp:posOffset>-267335</wp:posOffset>
          </wp:positionV>
          <wp:extent cx="1304925" cy="739599"/>
          <wp:effectExtent l="0" t="0" r="0" b="3810"/>
          <wp:wrapNone/>
          <wp:docPr id="138" name="Imagen 1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qa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4925" cy="739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3086100" cy="1062355"/>
          <wp:effectExtent l="0" t="0" r="12700" b="4445"/>
          <wp:wrapNone/>
          <wp:docPr id="132" name="Imagen 132" descr="Logo-cabezo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Logo-cabezo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D75" w:rsidRPr="009D3BDB" w:rsidRDefault="00C55D75" w:rsidP="00270B28">
    <w:pPr>
      <w:spacing w:after="240"/>
      <w:jc w:val="right"/>
      <w:rPr>
        <w:rFonts w:cs="Arial"/>
        <w:iCs/>
        <w:color w:val="7F7F7F"/>
      </w:rPr>
    </w:pPr>
    <w:r>
      <w:rPr>
        <w:noProof/>
        <w:lang w:val="es-ES" w:eastAsia="es-ES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-367030</wp:posOffset>
          </wp:positionH>
          <wp:positionV relativeFrom="paragraph">
            <wp:posOffset>-247650</wp:posOffset>
          </wp:positionV>
          <wp:extent cx="1304925" cy="739599"/>
          <wp:effectExtent l="0" t="0" r="0" b="3810"/>
          <wp:wrapNone/>
          <wp:docPr id="136" name="Imagen 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qa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4925" cy="739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6615430</wp:posOffset>
              </wp:positionH>
              <wp:positionV relativeFrom="paragraph">
                <wp:posOffset>8279765</wp:posOffset>
              </wp:positionV>
              <wp:extent cx="927100" cy="342900"/>
              <wp:effectExtent l="0" t="0" r="1270" b="635"/>
              <wp:wrapThrough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hrough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5D75" w:rsidRPr="000B2932" w:rsidRDefault="00C55D75" w:rsidP="009227B2">
                          <w:pPr>
                            <w:rPr>
                              <w:sz w:val="14"/>
                            </w:rPr>
                          </w:pP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GC-F -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005</w:t>
                          </w: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V. 0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style="position:absolute;left:0;text-align:left;margin-left:520.9pt;margin-top:651.95pt;width:73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" filled="f" stroked="f">
              <v:textbox inset=",7.2pt,,7.2pt">
                <w:txbxContent>
                  <w:p w:rsidR="00C55D75" w:rsidRPr="000B2932" w:rsidRDefault="00C55D75" w:rsidP="009227B2">
                    <w:pPr>
                      <w:rPr>
                        <w:sz w:val="14"/>
                      </w:rPr>
                    </w:pP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GC-F -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005</w:t>
                    </w: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V. 0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1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3086100" cy="1062355"/>
          <wp:effectExtent l="0" t="0" r="12700" b="4445"/>
          <wp:wrapNone/>
          <wp:docPr id="133" name="Imagen 133" descr="Logo-cabezo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-cabezo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32E0D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E13F08"/>
    <w:multiLevelType w:val="hybridMultilevel"/>
    <w:tmpl w:val="9154E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C1F18"/>
    <w:multiLevelType w:val="hybridMultilevel"/>
    <w:tmpl w:val="245EA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03938"/>
    <w:multiLevelType w:val="hybridMultilevel"/>
    <w:tmpl w:val="DB420D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967FB"/>
    <w:multiLevelType w:val="hybridMultilevel"/>
    <w:tmpl w:val="C8725D1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E3EA3"/>
    <w:multiLevelType w:val="hybridMultilevel"/>
    <w:tmpl w:val="F700821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43E6D"/>
    <w:multiLevelType w:val="hybridMultilevel"/>
    <w:tmpl w:val="5484D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266CB"/>
    <w:multiLevelType w:val="hybridMultilevel"/>
    <w:tmpl w:val="9D7E6534"/>
    <w:lvl w:ilvl="0" w:tplc="953EE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4359AC"/>
    <w:multiLevelType w:val="hybridMultilevel"/>
    <w:tmpl w:val="CC6A8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E137C1"/>
    <w:multiLevelType w:val="hybridMultilevel"/>
    <w:tmpl w:val="3F4E0F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06EF2"/>
    <w:multiLevelType w:val="hybridMultilevel"/>
    <w:tmpl w:val="03C05D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8"/>
  </w:num>
  <w:num w:numId="6">
    <w:abstractNumId w:val="0"/>
  </w:num>
  <w:num w:numId="7">
    <w:abstractNumId w:val="4"/>
  </w:num>
  <w:num w:numId="8">
    <w:abstractNumId w:val="10"/>
  </w:num>
  <w:num w:numId="9">
    <w:abstractNumId w:val="5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8F6"/>
    <w:rsid w:val="00032142"/>
    <w:rsid w:val="00036473"/>
    <w:rsid w:val="0007223F"/>
    <w:rsid w:val="0007623B"/>
    <w:rsid w:val="00081DA5"/>
    <w:rsid w:val="000C7914"/>
    <w:rsid w:val="000E25FA"/>
    <w:rsid w:val="000E6AE7"/>
    <w:rsid w:val="00133300"/>
    <w:rsid w:val="00155FC7"/>
    <w:rsid w:val="00190540"/>
    <w:rsid w:val="00191A32"/>
    <w:rsid w:val="001C4AFA"/>
    <w:rsid w:val="001C79EA"/>
    <w:rsid w:val="001D4943"/>
    <w:rsid w:val="001F6AFF"/>
    <w:rsid w:val="002103D7"/>
    <w:rsid w:val="00234B95"/>
    <w:rsid w:val="0024357A"/>
    <w:rsid w:val="0024790D"/>
    <w:rsid w:val="00250D90"/>
    <w:rsid w:val="00252F46"/>
    <w:rsid w:val="002541EB"/>
    <w:rsid w:val="00267495"/>
    <w:rsid w:val="00270B28"/>
    <w:rsid w:val="0027155A"/>
    <w:rsid w:val="002B361F"/>
    <w:rsid w:val="002C3508"/>
    <w:rsid w:val="002C4A22"/>
    <w:rsid w:val="002E4F5A"/>
    <w:rsid w:val="00306D19"/>
    <w:rsid w:val="0030771D"/>
    <w:rsid w:val="00321888"/>
    <w:rsid w:val="00331926"/>
    <w:rsid w:val="00386765"/>
    <w:rsid w:val="003F46D8"/>
    <w:rsid w:val="00416CBD"/>
    <w:rsid w:val="0042562D"/>
    <w:rsid w:val="00430715"/>
    <w:rsid w:val="004505F3"/>
    <w:rsid w:val="00460D75"/>
    <w:rsid w:val="00484E8D"/>
    <w:rsid w:val="004B3541"/>
    <w:rsid w:val="004D2B04"/>
    <w:rsid w:val="004E0924"/>
    <w:rsid w:val="004E5548"/>
    <w:rsid w:val="00500BE7"/>
    <w:rsid w:val="0052390F"/>
    <w:rsid w:val="00524511"/>
    <w:rsid w:val="005435C4"/>
    <w:rsid w:val="005466AB"/>
    <w:rsid w:val="00565A8B"/>
    <w:rsid w:val="005740EB"/>
    <w:rsid w:val="0058718E"/>
    <w:rsid w:val="005B4EFC"/>
    <w:rsid w:val="005C01F0"/>
    <w:rsid w:val="005D7979"/>
    <w:rsid w:val="005E0070"/>
    <w:rsid w:val="005E17C6"/>
    <w:rsid w:val="005E5BCF"/>
    <w:rsid w:val="005F4103"/>
    <w:rsid w:val="006144A5"/>
    <w:rsid w:val="00615903"/>
    <w:rsid w:val="006257FD"/>
    <w:rsid w:val="00640D1C"/>
    <w:rsid w:val="00667371"/>
    <w:rsid w:val="00690DE8"/>
    <w:rsid w:val="006A78A7"/>
    <w:rsid w:val="006B5510"/>
    <w:rsid w:val="006B5EB9"/>
    <w:rsid w:val="006D0CD9"/>
    <w:rsid w:val="006D38A5"/>
    <w:rsid w:val="007368B2"/>
    <w:rsid w:val="007452B1"/>
    <w:rsid w:val="0074541B"/>
    <w:rsid w:val="007606C3"/>
    <w:rsid w:val="007679C8"/>
    <w:rsid w:val="00777C02"/>
    <w:rsid w:val="00796789"/>
    <w:rsid w:val="007D6B9A"/>
    <w:rsid w:val="00810DDF"/>
    <w:rsid w:val="008115EB"/>
    <w:rsid w:val="00832462"/>
    <w:rsid w:val="008335F4"/>
    <w:rsid w:val="00840C48"/>
    <w:rsid w:val="0084352B"/>
    <w:rsid w:val="0087598A"/>
    <w:rsid w:val="008B4EA4"/>
    <w:rsid w:val="00907301"/>
    <w:rsid w:val="009227B2"/>
    <w:rsid w:val="009229A4"/>
    <w:rsid w:val="00926767"/>
    <w:rsid w:val="00962F2D"/>
    <w:rsid w:val="009819D8"/>
    <w:rsid w:val="009A3C2B"/>
    <w:rsid w:val="009B32DF"/>
    <w:rsid w:val="009C28C2"/>
    <w:rsid w:val="009D3BDB"/>
    <w:rsid w:val="00A00E82"/>
    <w:rsid w:val="00A13264"/>
    <w:rsid w:val="00AA075F"/>
    <w:rsid w:val="00AF799E"/>
    <w:rsid w:val="00B1254D"/>
    <w:rsid w:val="00B5313D"/>
    <w:rsid w:val="00B65C1F"/>
    <w:rsid w:val="00B76D36"/>
    <w:rsid w:val="00B81E54"/>
    <w:rsid w:val="00BA1C6F"/>
    <w:rsid w:val="00BA7686"/>
    <w:rsid w:val="00C16174"/>
    <w:rsid w:val="00C50FA4"/>
    <w:rsid w:val="00C55D75"/>
    <w:rsid w:val="00C668D8"/>
    <w:rsid w:val="00C814EF"/>
    <w:rsid w:val="00CC719E"/>
    <w:rsid w:val="00CD3528"/>
    <w:rsid w:val="00D1613A"/>
    <w:rsid w:val="00D4003A"/>
    <w:rsid w:val="00D955DD"/>
    <w:rsid w:val="00D97594"/>
    <w:rsid w:val="00DB5B28"/>
    <w:rsid w:val="00DD53B6"/>
    <w:rsid w:val="00DE43F0"/>
    <w:rsid w:val="00DE7417"/>
    <w:rsid w:val="00E00BA5"/>
    <w:rsid w:val="00E053FE"/>
    <w:rsid w:val="00E21021"/>
    <w:rsid w:val="00E66CB5"/>
    <w:rsid w:val="00E674C8"/>
    <w:rsid w:val="00E877A0"/>
    <w:rsid w:val="00E90579"/>
    <w:rsid w:val="00EB3D21"/>
    <w:rsid w:val="00ED542B"/>
    <w:rsid w:val="00EE2821"/>
    <w:rsid w:val="00F0296E"/>
    <w:rsid w:val="00F078F6"/>
    <w:rsid w:val="00F14A42"/>
    <w:rsid w:val="00F278D1"/>
    <w:rsid w:val="00F77449"/>
    <w:rsid w:val="00F833CD"/>
    <w:rsid w:val="00FB011A"/>
    <w:rsid w:val="00FC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24E1AB2D"/>
  <w15:docId w15:val="{E0C93C1B-30F6-4D23-8EBC-25B4C8E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13264"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264"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rsid w:val="005F4103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B5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5510"/>
  </w:style>
  <w:style w:type="paragraph" w:styleId="Piedepgina">
    <w:name w:val="footer"/>
    <w:basedOn w:val="Normal"/>
    <w:link w:val="PiedepginaCar"/>
    <w:uiPriority w:val="99"/>
    <w:unhideWhenUsed/>
    <w:rsid w:val="006B5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510"/>
  </w:style>
  <w:style w:type="paragraph" w:styleId="Textodeglobo">
    <w:name w:val="Balloon Text"/>
    <w:basedOn w:val="Normal"/>
    <w:link w:val="TextodegloboCar"/>
    <w:uiPriority w:val="99"/>
    <w:semiHidden/>
    <w:unhideWhenUsed/>
    <w:rsid w:val="005740E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740EB"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sid w:val="00270B28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A13264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A13264"/>
    <w:rPr>
      <w:rFonts w:cs="Arial"/>
      <w:color w:val="262626"/>
      <w:sz w:val="22"/>
      <w:szCs w:val="24"/>
      <w:lang w:eastAsia="en-US"/>
    </w:rPr>
  </w:style>
  <w:style w:type="table" w:styleId="Tablaconcuadrcula">
    <w:name w:val="Table Grid"/>
    <w:basedOn w:val="Tablanormal"/>
    <w:uiPriority w:val="59"/>
    <w:unhideWhenUsed/>
    <w:rsid w:val="00C161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30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261AC2-96B0-4A61-A75E-71DF72C35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</TotalTime>
  <Pages>11</Pages>
  <Words>1073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6966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Pedro Gustavo Melendez Rivera</cp:lastModifiedBy>
  <cp:revision>2</cp:revision>
  <cp:lastPrinted>2015-07-23T21:07:00Z</cp:lastPrinted>
  <dcterms:created xsi:type="dcterms:W3CDTF">2017-03-24T15:10:00Z</dcterms:created>
  <dcterms:modified xsi:type="dcterms:W3CDTF">2017-03-24T15:10:00Z</dcterms:modified>
</cp:coreProperties>
</file>